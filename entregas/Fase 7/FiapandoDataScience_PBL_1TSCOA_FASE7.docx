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045A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7DD5" w14:textId="59A42103" w:rsidR="006C0014" w:rsidRDefault="006C0014" w:rsidP="008616DC">
      <w:pPr>
        <w:pStyle w:val="Ttulodocaptulo"/>
        <w:ind w:firstLine="0"/>
        <w:jc w:val="center"/>
        <w:rPr>
          <w:rStyle w:val="Forte"/>
          <w:b/>
          <w:bCs w:val="0"/>
        </w:rPr>
      </w:pPr>
      <w:r>
        <w:rPr>
          <w:rStyle w:val="Forte"/>
          <w:b/>
          <w:bCs w:val="0"/>
        </w:rPr>
        <w:t>grupo Fiapando Data Science</w:t>
      </w:r>
    </w:p>
    <w:p w14:paraId="64039B98" w14:textId="77777777" w:rsidR="00A36C8B" w:rsidRDefault="006C0014" w:rsidP="006C0014">
      <w:pPr>
        <w:pStyle w:val="Ttulodocaptulo"/>
        <w:ind w:firstLine="0"/>
        <w:jc w:val="center"/>
        <w:rPr>
          <w:rStyle w:val="Forte"/>
          <w:b/>
          <w:bCs w:val="0"/>
        </w:rPr>
      </w:pPr>
      <w:r>
        <w:rPr>
          <w:rStyle w:val="Forte"/>
          <w:b/>
          <w:bCs w:val="0"/>
        </w:rPr>
        <w:t>pbl melhores compras | fase 7 2025</w:t>
      </w:r>
    </w:p>
    <w:p w14:paraId="25076293" w14:textId="77777777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</w:p>
    <w:p w14:paraId="28508344" w14:textId="77777777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</w:p>
    <w:p w14:paraId="5F7A15F0" w14:textId="523E88BC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  <w:r>
        <w:rPr>
          <w:rStyle w:val="Forte"/>
          <w:b/>
          <w:bCs w:val="0"/>
        </w:rPr>
        <w:t>Alunos:</w:t>
      </w:r>
    </w:p>
    <w:p w14:paraId="4B7DCF68" w14:textId="7145D983" w:rsidR="006C0014" w:rsidRDefault="006C0014" w:rsidP="006C0014">
      <w:pPr>
        <w:pStyle w:val="Ttulodocaptulo"/>
        <w:numPr>
          <w:ilvl w:val="0"/>
          <w:numId w:val="14"/>
        </w:numPr>
        <w:rPr>
          <w:rStyle w:val="Forte"/>
          <w:b/>
          <w:bCs w:val="0"/>
        </w:rPr>
      </w:pPr>
      <w:r>
        <w:rPr>
          <w:rStyle w:val="Forte"/>
          <w:b/>
          <w:bCs w:val="0"/>
        </w:rPr>
        <w:t>lUIS miguel – rm56532</w:t>
      </w:r>
    </w:p>
    <w:p w14:paraId="3320DC4A" w14:textId="6A16C77B" w:rsidR="006C0014" w:rsidRDefault="006C0014" w:rsidP="006C0014">
      <w:pPr>
        <w:pStyle w:val="Ttulodocaptulo"/>
        <w:numPr>
          <w:ilvl w:val="0"/>
          <w:numId w:val="14"/>
        </w:numPr>
        <w:rPr>
          <w:rStyle w:val="Forte"/>
          <w:b/>
          <w:bCs w:val="0"/>
        </w:rPr>
      </w:pPr>
      <w:r>
        <w:rPr>
          <w:rStyle w:val="Forte"/>
          <w:b/>
          <w:bCs w:val="0"/>
        </w:rPr>
        <w:t xml:space="preserve">aDEILSON - </w:t>
      </w:r>
      <w:r w:rsidRPr="006C0014">
        <w:rPr>
          <w:rStyle w:val="Forte"/>
          <w:b/>
          <w:bCs w:val="0"/>
        </w:rPr>
        <w:t>RM566282</w:t>
      </w:r>
    </w:p>
    <w:p w14:paraId="30971DF1" w14:textId="77777777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</w:p>
    <w:p w14:paraId="16292158" w14:textId="77777777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</w:p>
    <w:p w14:paraId="31857D0E" w14:textId="77777777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</w:p>
    <w:p w14:paraId="5A127FB9" w14:textId="77777777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</w:p>
    <w:p w14:paraId="247E6724" w14:textId="77777777" w:rsidR="006C0014" w:rsidRDefault="006C0014" w:rsidP="006C0014">
      <w:pPr>
        <w:pStyle w:val="Ttulodocaptulo"/>
        <w:ind w:firstLine="0"/>
        <w:rPr>
          <w:rStyle w:val="Forte"/>
          <w:b/>
          <w:bCs w:val="0"/>
        </w:rPr>
      </w:pPr>
    </w:p>
    <w:p w14:paraId="28DCFAAC" w14:textId="77777777" w:rsidR="006C0014" w:rsidRDefault="006C0014" w:rsidP="006C0014">
      <w:pPr>
        <w:pStyle w:val="Ttulo1"/>
      </w:pPr>
      <w:bookmarkStart w:id="0" w:name="_Toc176210047"/>
      <w:r>
        <w:lastRenderedPageBreak/>
        <w:t>1 COLUNAS CALCULADAS NO POWER BI</w:t>
      </w:r>
      <w:bookmarkEnd w:id="0"/>
    </w:p>
    <w:p w14:paraId="40896E81" w14:textId="77777777" w:rsidR="006C0014" w:rsidRDefault="006C0014" w:rsidP="006C0014">
      <w:pPr>
        <w:pStyle w:val="Ttulo2"/>
      </w:pPr>
      <w:bookmarkStart w:id="1" w:name="_Toc453257313"/>
      <w:bookmarkStart w:id="2" w:name="_Toc453259182"/>
      <w:bookmarkStart w:id="3" w:name="_Toc453259469"/>
      <w:bookmarkStart w:id="4" w:name="_Toc453259484"/>
      <w:bookmarkStart w:id="5" w:name="_Toc453604866"/>
      <w:bookmarkStart w:id="6" w:name="_Toc453604883"/>
      <w:bookmarkStart w:id="7" w:name="_Toc453604899"/>
      <w:bookmarkStart w:id="8" w:name="_Toc456023382"/>
      <w:bookmarkStart w:id="9" w:name="_Toc456090612"/>
      <w:bookmarkStart w:id="10" w:name="_Toc456090746"/>
      <w:bookmarkStart w:id="11" w:name="_Toc453257315"/>
      <w:bookmarkStart w:id="12" w:name="_Toc453259184"/>
      <w:bookmarkStart w:id="13" w:name="_Toc453259471"/>
      <w:bookmarkStart w:id="14" w:name="_Toc453259486"/>
      <w:bookmarkStart w:id="15" w:name="_Toc453604868"/>
      <w:bookmarkStart w:id="16" w:name="_Toc453604885"/>
      <w:bookmarkStart w:id="17" w:name="_Toc453604901"/>
      <w:bookmarkStart w:id="18" w:name="_Toc456023384"/>
      <w:bookmarkStart w:id="19" w:name="_Toc456090614"/>
      <w:bookmarkStart w:id="20" w:name="_Toc456090748"/>
      <w:bookmarkStart w:id="21" w:name="_Toc176210048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t>1.1 FATURAMENTO</w:t>
      </w:r>
      <w:bookmarkEnd w:id="21"/>
    </w:p>
    <w:p w14:paraId="7361126B" w14:textId="77777777" w:rsidR="006C0014" w:rsidRPr="00A16276" w:rsidRDefault="006C0014" w:rsidP="006C0014">
      <w:pPr>
        <w:ind w:firstLine="0"/>
        <w:rPr>
          <w:b/>
          <w:bCs/>
        </w:rPr>
      </w:pPr>
      <w:r>
        <w:rPr>
          <w:b/>
          <w:bCs/>
        </w:rPr>
        <w:t>Evidência da Fórmula DAX de Faturamento:</w:t>
      </w:r>
    </w:p>
    <w:p w14:paraId="6E0C7E9E" w14:textId="77777777" w:rsidR="006C0014" w:rsidRDefault="006C0014" w:rsidP="006C0014">
      <w:pPr>
        <w:ind w:firstLine="0"/>
      </w:pPr>
      <w:r w:rsidRPr="00FE68C9">
        <w:drawing>
          <wp:inline distT="0" distB="0" distL="0" distR="0" wp14:anchorId="2E15F6E2" wp14:editId="1BAD0D7A">
            <wp:extent cx="2581635" cy="962159"/>
            <wp:effectExtent l="19050" t="19050" r="28575" b="28575"/>
            <wp:docPr id="19855629" name="Imagem 1" descr="Interface gráfica do usuário, Texto, Aplicativo, chat ou mensagem de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629" name="Imagem 1" descr="Interface gráfica do usuário, Texto, Aplicativo, chat ou mensagem de texto, Sit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6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25507" w14:textId="77777777" w:rsidR="006C0014" w:rsidRDefault="006C0014" w:rsidP="006C0014">
      <w:pPr>
        <w:pStyle w:val="Corpodetexto"/>
        <w:ind w:firstLine="0"/>
        <w:rPr>
          <w:b/>
          <w:bCs/>
        </w:rPr>
      </w:pPr>
      <w:r>
        <w:rPr>
          <w:b/>
          <w:bCs/>
        </w:rPr>
        <w:t>Evidência da tabela com a coluna calculada adicionada:</w:t>
      </w:r>
    </w:p>
    <w:p w14:paraId="0764E176" w14:textId="77777777" w:rsidR="006C0014" w:rsidRPr="00A16276" w:rsidRDefault="006C0014" w:rsidP="006C0014">
      <w:pPr>
        <w:pStyle w:val="Corpodetexto"/>
        <w:ind w:firstLine="0"/>
        <w:rPr>
          <w:b/>
          <w:bCs/>
        </w:rPr>
      </w:pPr>
      <w:r w:rsidRPr="00A16276">
        <w:rPr>
          <w:b/>
          <w:bCs/>
        </w:rPr>
        <w:drawing>
          <wp:inline distT="0" distB="0" distL="0" distR="0" wp14:anchorId="58EABED6" wp14:editId="40A7F674">
            <wp:extent cx="5760085" cy="1647825"/>
            <wp:effectExtent l="19050" t="19050" r="12065" b="28575"/>
            <wp:docPr id="359398936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8936" name="Imagem 1" descr="Tela de computador&#10;&#10;O conteúdo gerado por IA pode estar incorreto."/>
                    <pic:cNvPicPr/>
                  </pic:nvPicPr>
                  <pic:blipFill rotWithShape="1">
                    <a:blip r:embed="rId13"/>
                    <a:srcRect b="4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647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A1F58" w14:textId="77777777" w:rsidR="006C0014" w:rsidRDefault="006C0014" w:rsidP="006C0014">
      <w:pPr>
        <w:pStyle w:val="Ttulo2"/>
      </w:pPr>
      <w:bookmarkStart w:id="22" w:name="_Toc176210049"/>
      <w:r>
        <w:t>2.2 MARGEM DE LUCRO</w:t>
      </w:r>
      <w:bookmarkEnd w:id="22"/>
    </w:p>
    <w:p w14:paraId="1F0144A5" w14:textId="77777777" w:rsidR="006C0014" w:rsidRPr="00A16276" w:rsidRDefault="006C0014" w:rsidP="006C0014">
      <w:pPr>
        <w:ind w:firstLine="0"/>
        <w:rPr>
          <w:b/>
          <w:bCs/>
        </w:rPr>
      </w:pPr>
      <w:r>
        <w:rPr>
          <w:b/>
          <w:bCs/>
        </w:rPr>
        <w:t>Evidência da Fórmula DAX de Faturamento:</w:t>
      </w:r>
    </w:p>
    <w:p w14:paraId="0EB320F9" w14:textId="77777777" w:rsidR="006C0014" w:rsidRDefault="006C0014" w:rsidP="006C0014">
      <w:pPr>
        <w:pStyle w:val="PargrafodaLista"/>
        <w:ind w:firstLine="0"/>
      </w:pPr>
      <w:r w:rsidRPr="00A16276">
        <w:drawing>
          <wp:inline distT="0" distB="0" distL="0" distR="0" wp14:anchorId="06A68A66" wp14:editId="3E181EC1">
            <wp:extent cx="3162741" cy="933580"/>
            <wp:effectExtent l="19050" t="19050" r="19050" b="19050"/>
            <wp:docPr id="10796038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3854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33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49853" w14:textId="77777777" w:rsidR="006C0014" w:rsidRDefault="006C0014" w:rsidP="006C0014">
      <w:pPr>
        <w:pStyle w:val="Corpodetexto"/>
        <w:spacing w:after="0"/>
        <w:ind w:firstLine="0"/>
        <w:rPr>
          <w:b/>
          <w:bCs/>
        </w:rPr>
      </w:pPr>
      <w:r>
        <w:rPr>
          <w:b/>
          <w:bCs/>
        </w:rPr>
        <w:t>Evidência da tabela com a coluna calculada adicionada:</w:t>
      </w:r>
    </w:p>
    <w:p w14:paraId="10544D8B" w14:textId="77777777" w:rsidR="006C0014" w:rsidRDefault="006C0014" w:rsidP="006C0014">
      <w:pPr>
        <w:pStyle w:val="PargrafodaLista"/>
        <w:ind w:firstLine="0"/>
      </w:pPr>
      <w:r w:rsidRPr="00A16276">
        <w:drawing>
          <wp:inline distT="0" distB="0" distL="0" distR="0" wp14:anchorId="3E60B8B1" wp14:editId="1F9A2B54">
            <wp:extent cx="5760085" cy="1986280"/>
            <wp:effectExtent l="19050" t="19050" r="12065" b="13970"/>
            <wp:docPr id="14810402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4029" name="Imagem 1" descr="Uma imagem contendo 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86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F997A" w14:textId="77777777" w:rsidR="006C0014" w:rsidRDefault="006C0014" w:rsidP="006C0014">
      <w:pPr>
        <w:pStyle w:val="Ttulo2"/>
      </w:pPr>
      <w:bookmarkStart w:id="23" w:name="_Toc176210050"/>
      <w:r>
        <w:lastRenderedPageBreak/>
        <w:t>2.3 GRAFICO DE COLUNA: FATURAMENTO MES A MES</w:t>
      </w:r>
      <w:bookmarkEnd w:id="23"/>
    </w:p>
    <w:p w14:paraId="761F97D6" w14:textId="77777777" w:rsidR="006C0014" w:rsidRDefault="006C0014" w:rsidP="006C0014">
      <w:pPr>
        <w:pStyle w:val="Ttulo2"/>
      </w:pPr>
      <w:bookmarkStart w:id="24" w:name="_Toc176210051"/>
      <w:r w:rsidRPr="00AD1418">
        <w:drawing>
          <wp:inline distT="0" distB="0" distL="0" distR="0" wp14:anchorId="787D04DD" wp14:editId="6F3079D5">
            <wp:extent cx="5760085" cy="3315970"/>
            <wp:effectExtent l="19050" t="19050" r="12065" b="17780"/>
            <wp:docPr id="1060038653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38653" name="Imagem 1" descr="Gráfico, Gráfico de barras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5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0E7A0" w14:textId="77777777" w:rsidR="006C0014" w:rsidRDefault="006C0014" w:rsidP="006C0014">
      <w:pPr>
        <w:pStyle w:val="Ttulo2"/>
      </w:pPr>
      <w:r>
        <w:t>2.4 GRAFICO DE PIZZA: MEDIA DA MARGEM DE LUCRO</w:t>
      </w:r>
      <w:bookmarkEnd w:id="24"/>
    </w:p>
    <w:p w14:paraId="6492BAC4" w14:textId="77777777" w:rsidR="006C0014" w:rsidRDefault="006C0014" w:rsidP="006C0014">
      <w:pPr>
        <w:ind w:firstLine="0"/>
      </w:pPr>
      <w:r w:rsidRPr="00AD1418">
        <w:drawing>
          <wp:inline distT="0" distB="0" distL="0" distR="0" wp14:anchorId="31BEE1C8" wp14:editId="02E883CF">
            <wp:extent cx="5760085" cy="3564255"/>
            <wp:effectExtent l="0" t="0" r="0" b="0"/>
            <wp:docPr id="419713706" name="Imagem 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13706" name="Imagem 1" descr="Gráfico, Gráfico de pizz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E2A4" w14:textId="77777777" w:rsidR="006C0014" w:rsidRDefault="006C0014" w:rsidP="006C0014">
      <w:pPr>
        <w:pStyle w:val="Ttulo1"/>
      </w:pPr>
      <w:bookmarkStart w:id="25" w:name="_Toc176210052"/>
      <w:r>
        <w:lastRenderedPageBreak/>
        <w:t>3 ANÁLISE DOS DADOS dos arquivos</w:t>
      </w:r>
      <w:bookmarkEnd w:id="25"/>
    </w:p>
    <w:p w14:paraId="51EAADEE" w14:textId="77777777" w:rsidR="006C0014" w:rsidRDefault="006C0014" w:rsidP="006C0014">
      <w:pPr>
        <w:pStyle w:val="Ttulo2"/>
      </w:pPr>
      <w:bookmarkStart w:id="26" w:name="_Toc176210053"/>
      <w:r>
        <w:t>3.1 Arquivo VENDAS_MELHORES_COMPRAS.XLSX</w:t>
      </w:r>
      <w:bookmarkEnd w:id="26"/>
    </w:p>
    <w:p w14:paraId="331F6325" w14:textId="77777777" w:rsidR="006C0014" w:rsidRDefault="006C0014" w:rsidP="006C0014">
      <w:pPr>
        <w:pStyle w:val="PargrafodaLista"/>
      </w:pPr>
      <w:r>
        <w:t>Coloque aqui cada campo e sua classificação:</w:t>
      </w:r>
    </w:p>
    <w:p w14:paraId="562B5A8E" w14:textId="77777777" w:rsidR="006C0014" w:rsidRDefault="006C0014" w:rsidP="006C0014">
      <w:pPr>
        <w:pStyle w:val="PargrafodaLista"/>
      </w:pPr>
    </w:p>
    <w:p w14:paraId="583DEACD" w14:textId="77777777" w:rsidR="006C0014" w:rsidRDefault="006C0014" w:rsidP="006C0014">
      <w:pPr>
        <w:pStyle w:val="PargrafodaLista"/>
      </w:pPr>
      <w:r>
        <w:t>Tipo do dado deve ter o valor MESTRE, REFERENCIA ou TRANSACIONAL</w:t>
      </w:r>
    </w:p>
    <w:p w14:paraId="5A65A5EB" w14:textId="77777777" w:rsidR="006C0014" w:rsidRDefault="006C0014" w:rsidP="006C0014">
      <w:pPr>
        <w:pStyle w:val="PargrafodaLista"/>
      </w:pPr>
      <w:r>
        <w:t>Sigiloso deve ter o valor Sim ou Não</w:t>
      </w:r>
    </w:p>
    <w:p w14:paraId="089B1459" w14:textId="77777777" w:rsidR="006C0014" w:rsidRPr="00DA3FA6" w:rsidRDefault="006C0014" w:rsidP="006C0014">
      <w:pPr>
        <w:spacing w:after="160" w:line="276" w:lineRule="auto"/>
        <w:ind w:firstLine="0"/>
        <w:jc w:val="left"/>
        <w:rPr>
          <w:rFonts w:ascii="Aptos" w:eastAsia="Aptos" w:hAnsi="Aptos"/>
          <w:kern w:val="2"/>
          <w:szCs w:val="24"/>
          <w:u w:val="single"/>
          <w14:ligatures w14:val="standardContextual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C0014" w:rsidRPr="00DA3FA6" w14:paraId="3A906E3B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406843FE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Campo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7B0540CF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Tipo de Dado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139447BA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Sigiloso</w:t>
            </w:r>
          </w:p>
        </w:tc>
      </w:tr>
      <w:tr w:rsidR="006C0014" w:rsidRPr="00DA3FA6" w14:paraId="053DA234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A819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Região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98AE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Dados de Referência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1DA2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Não</w:t>
            </w:r>
          </w:p>
        </w:tc>
      </w:tr>
      <w:tr w:rsidR="006C0014" w:rsidRPr="00DA3FA6" w14:paraId="46BDEE4D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49E8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Produto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18C7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Dados Mestre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7FC7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Não</w:t>
            </w:r>
          </w:p>
        </w:tc>
      </w:tr>
      <w:tr w:rsidR="006C0014" w:rsidRPr="00DA3FA6" w14:paraId="2D9120E7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E74C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Valor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3AF4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95A8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25D25771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13B6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Quantidade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0622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1819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13C0847A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5428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Valor Total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4EA9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71DA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2934E142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EC59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Data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FCBB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6914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Não</w:t>
            </w:r>
          </w:p>
        </w:tc>
      </w:tr>
      <w:tr w:rsidR="006C0014" w:rsidRPr="00DA3FA6" w14:paraId="77D0BAAD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7545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Estado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BF2C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Dados de Referência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AC10" w14:textId="271FFE17" w:rsidR="006C0014" w:rsidRPr="00DA3FA6" w:rsidRDefault="003D4A47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Não</w:t>
            </w:r>
          </w:p>
        </w:tc>
      </w:tr>
      <w:tr w:rsidR="006C0014" w:rsidRPr="00DA3FA6" w14:paraId="75B92D21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6906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FormaPagto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CD7E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Dados de Referência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2B19" w14:textId="254913F8" w:rsidR="006C0014" w:rsidRPr="00DA3FA6" w:rsidRDefault="003D4A47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779E9903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3D07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Centro Distribuição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2110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Mestre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55C1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05AA4D46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085F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ResponsavelPedido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D6CB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Mestre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D8A7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69078D5A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184B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ValorComissao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F959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87CD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2F69077C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9EC8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LucroLiquido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422A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0121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03859094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F83C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CategoriaProd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0DFC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Dados de Referência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3D82" w14:textId="7ECE0BC3" w:rsidR="006C0014" w:rsidRPr="00DA3FA6" w:rsidRDefault="003D4A47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Não</w:t>
            </w:r>
          </w:p>
        </w:tc>
      </w:tr>
    </w:tbl>
    <w:p w14:paraId="360823E8" w14:textId="77777777" w:rsidR="006C0014" w:rsidRDefault="006C0014" w:rsidP="006C0014">
      <w:pPr>
        <w:pStyle w:val="PargrafodaLista"/>
      </w:pPr>
      <w:r>
        <w:t>.</w:t>
      </w:r>
    </w:p>
    <w:p w14:paraId="06BCABC1" w14:textId="06EFA2D0" w:rsidR="006C0014" w:rsidRPr="006C0014" w:rsidRDefault="006C0014" w:rsidP="006C0014">
      <w:pPr>
        <w:pStyle w:val="Ttulo2"/>
      </w:pPr>
      <w:bookmarkStart w:id="27" w:name="_Toc176210054"/>
      <w:r>
        <w:t>3.2 Arquivo CLIENTES.XML</w:t>
      </w:r>
      <w:bookmarkEnd w:id="27"/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C0014" w:rsidRPr="00DA3FA6" w14:paraId="75B5A6E8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0F15C855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Campo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51B327B7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Tipo de Dado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hideMark/>
          </w:tcPr>
          <w:p w14:paraId="61077238" w14:textId="77777777" w:rsidR="006C0014" w:rsidRPr="00DA3FA6" w:rsidRDefault="006C0014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b/>
                <w:bCs/>
                <w:szCs w:val="24"/>
              </w:rPr>
            </w:pPr>
            <w:r w:rsidRPr="00DA3FA6">
              <w:rPr>
                <w:rFonts w:ascii="Aptos" w:hAnsi="Aptos"/>
                <w:b/>
                <w:bCs/>
                <w:szCs w:val="24"/>
              </w:rPr>
              <w:t>Sigiloso</w:t>
            </w:r>
          </w:p>
        </w:tc>
      </w:tr>
      <w:tr w:rsidR="006C0014" w:rsidRPr="00DA3FA6" w14:paraId="5345A2B0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06F2" w14:textId="79A11131" w:rsidR="006C0014" w:rsidRPr="00DA3FA6" w:rsidRDefault="00696E18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NomeCli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44B5" w14:textId="40BEE16D" w:rsidR="006C0014" w:rsidRPr="00DA3FA6" w:rsidRDefault="00696E18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Mestre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C8F2" w14:textId="5BFAC55E" w:rsidR="006C0014" w:rsidRPr="00DA3FA6" w:rsidRDefault="00696E18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C0014" w:rsidRPr="00DA3FA6" w14:paraId="4171AF93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0B50" w14:textId="79A89C3C" w:rsidR="006C0014" w:rsidRPr="00DA3FA6" w:rsidRDefault="00696E18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 w:rsidRPr="00696E18">
              <w:rPr>
                <w:rFonts w:ascii="Aptos" w:hAnsi="Aptos"/>
                <w:szCs w:val="24"/>
              </w:rPr>
              <w:t>DtNascimento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B993" w14:textId="6E87B36A" w:rsidR="006C0014" w:rsidRPr="00DA3FA6" w:rsidRDefault="00696E18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Mestre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4179" w14:textId="5F6DBD15" w:rsidR="006C0014" w:rsidRPr="00DA3FA6" w:rsidRDefault="00696E18" w:rsidP="00005B5B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96E18" w:rsidRPr="00DA3FA6" w14:paraId="4458319F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748B" w14:textId="702E5125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 w:rsidRPr="00696E18">
              <w:rPr>
                <w:rFonts w:ascii="Aptos" w:hAnsi="Aptos"/>
                <w:szCs w:val="24"/>
              </w:rPr>
              <w:t>CPF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BFAF" w14:textId="75314BEF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Mestre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E3F1E" w14:textId="6836F0DD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  <w:tr w:rsidR="00696E18" w:rsidRPr="00DA3FA6" w14:paraId="7BB48C2E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84CB" w14:textId="46A50D5C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 w:rsidRPr="00696E18">
              <w:rPr>
                <w:rFonts w:ascii="Aptos" w:hAnsi="Aptos"/>
                <w:szCs w:val="24"/>
              </w:rPr>
              <w:t>NrEstrelas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2607" w14:textId="7908A551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C2EA" w14:textId="55BEA46D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Não</w:t>
            </w:r>
          </w:p>
        </w:tc>
      </w:tr>
      <w:tr w:rsidR="00696E18" w:rsidRPr="00DA3FA6" w14:paraId="18EE0979" w14:textId="77777777" w:rsidTr="00005B5B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C69B" w14:textId="4CDD6416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 w:rsidRPr="00696E18">
              <w:rPr>
                <w:rFonts w:ascii="Aptos" w:hAnsi="Aptos"/>
                <w:szCs w:val="24"/>
              </w:rPr>
              <w:t>VlTicketMedioCompra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18ED" w14:textId="100C0A05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Dado Transacional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1629" w14:textId="5BF6445A" w:rsidR="00696E18" w:rsidRPr="00DA3FA6" w:rsidRDefault="00696E18" w:rsidP="00696E18">
            <w:pPr>
              <w:spacing w:after="0" w:line="240" w:lineRule="auto"/>
              <w:ind w:firstLine="0"/>
              <w:jc w:val="left"/>
              <w:rPr>
                <w:rFonts w:ascii="Aptos" w:hAnsi="Aptos"/>
                <w:szCs w:val="24"/>
              </w:rPr>
            </w:pPr>
            <w:r>
              <w:rPr>
                <w:rFonts w:ascii="Aptos" w:hAnsi="Aptos"/>
                <w:szCs w:val="24"/>
              </w:rPr>
              <w:t>Sim</w:t>
            </w:r>
          </w:p>
        </w:tc>
      </w:tr>
    </w:tbl>
    <w:p w14:paraId="590B591E" w14:textId="175F86D8" w:rsidR="006C0014" w:rsidRPr="006C0014" w:rsidRDefault="006C0014" w:rsidP="006C0014">
      <w:pPr>
        <w:pStyle w:val="Ttulodocaptulo"/>
        <w:ind w:firstLine="0"/>
        <w:sectPr w:rsidR="006C0014" w:rsidRPr="006C0014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440D505" w14:textId="77777777" w:rsidR="00A36C8B" w:rsidRDefault="00A36C8B" w:rsidP="006C0014">
      <w:pPr>
        <w:pStyle w:val="Ttulo-Sumrios"/>
        <w:jc w:val="both"/>
        <w:rPr>
          <w:lang w:eastAsia="ar-SA"/>
        </w:rPr>
        <w:sectPr w:rsidR="00A36C8B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73A7D5C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29969B8" w14:textId="77777777" w:rsidR="00987BE0" w:rsidRDefault="00987BE0" w:rsidP="006C0014">
      <w:pPr>
        <w:ind w:firstLine="0"/>
      </w:pPr>
    </w:p>
    <w:sectPr w:rsidR="00987BE0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DF7CB" w14:textId="77777777" w:rsidR="00265A14" w:rsidRDefault="00265A14" w:rsidP="00987BE0">
      <w:pPr>
        <w:spacing w:after="0" w:line="240" w:lineRule="auto"/>
      </w:pPr>
      <w:r>
        <w:separator/>
      </w:r>
    </w:p>
  </w:endnote>
  <w:endnote w:type="continuationSeparator" w:id="0">
    <w:p w14:paraId="35403EA9" w14:textId="77777777" w:rsidR="00265A14" w:rsidRDefault="00265A14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3B40" w14:textId="77777777" w:rsidR="00265A14" w:rsidRDefault="00265A14" w:rsidP="00987BE0">
      <w:pPr>
        <w:spacing w:after="0" w:line="240" w:lineRule="auto"/>
      </w:pPr>
      <w:r>
        <w:separator/>
      </w:r>
    </w:p>
  </w:footnote>
  <w:footnote w:type="continuationSeparator" w:id="0">
    <w:p w14:paraId="33ACCE9E" w14:textId="77777777" w:rsidR="00265A14" w:rsidRDefault="00265A14" w:rsidP="0098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99D"/>
    <w:multiLevelType w:val="hybridMultilevel"/>
    <w:tmpl w:val="0682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4" w15:restartNumberingAfterBreak="0">
    <w:nsid w:val="5E455531"/>
    <w:multiLevelType w:val="hybridMultilevel"/>
    <w:tmpl w:val="F6FE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abstractNum w:abstractNumId="6" w15:restartNumberingAfterBreak="0">
    <w:nsid w:val="7F04213D"/>
    <w:multiLevelType w:val="hybridMultilevel"/>
    <w:tmpl w:val="D0D64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793095">
    <w:abstractNumId w:val="1"/>
  </w:num>
  <w:num w:numId="2" w16cid:durableId="38357975">
    <w:abstractNumId w:val="2"/>
  </w:num>
  <w:num w:numId="3" w16cid:durableId="360476671">
    <w:abstractNumId w:val="5"/>
  </w:num>
  <w:num w:numId="4" w16cid:durableId="645625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4423589">
    <w:abstractNumId w:val="2"/>
  </w:num>
  <w:num w:numId="6" w16cid:durableId="608701464">
    <w:abstractNumId w:val="2"/>
  </w:num>
  <w:num w:numId="7" w16cid:durableId="324630919">
    <w:abstractNumId w:val="2"/>
  </w:num>
  <w:num w:numId="8" w16cid:durableId="1361465907">
    <w:abstractNumId w:val="2"/>
  </w:num>
  <w:num w:numId="9" w16cid:durableId="1424719527">
    <w:abstractNumId w:val="2"/>
  </w:num>
  <w:num w:numId="10" w16cid:durableId="934675307">
    <w:abstractNumId w:val="1"/>
  </w:num>
  <w:num w:numId="11" w16cid:durableId="2070836629">
    <w:abstractNumId w:val="3"/>
  </w:num>
  <w:num w:numId="12" w16cid:durableId="1695299884">
    <w:abstractNumId w:val="0"/>
  </w:num>
  <w:num w:numId="13" w16cid:durableId="863786518">
    <w:abstractNumId w:val="4"/>
  </w:num>
  <w:num w:numId="14" w16cid:durableId="1684353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pt-BR" w:vendorID="64" w:dllVersion="0" w:nlCheck="1" w:checkStyle="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27BDF"/>
    <w:rsid w:val="00040B44"/>
    <w:rsid w:val="00072A6C"/>
    <w:rsid w:val="000B5CD3"/>
    <w:rsid w:val="000D2801"/>
    <w:rsid w:val="000F0E4E"/>
    <w:rsid w:val="000F1794"/>
    <w:rsid w:val="001509ED"/>
    <w:rsid w:val="001A69AD"/>
    <w:rsid w:val="001C5EE2"/>
    <w:rsid w:val="00226F97"/>
    <w:rsid w:val="00265A14"/>
    <w:rsid w:val="00276B2B"/>
    <w:rsid w:val="00282A81"/>
    <w:rsid w:val="002A3C38"/>
    <w:rsid w:val="002D09A4"/>
    <w:rsid w:val="002E2864"/>
    <w:rsid w:val="002E35AE"/>
    <w:rsid w:val="00316877"/>
    <w:rsid w:val="00316B13"/>
    <w:rsid w:val="00340843"/>
    <w:rsid w:val="00347CAE"/>
    <w:rsid w:val="00390223"/>
    <w:rsid w:val="00396E75"/>
    <w:rsid w:val="003A1906"/>
    <w:rsid w:val="003A465C"/>
    <w:rsid w:val="003B1892"/>
    <w:rsid w:val="003C1326"/>
    <w:rsid w:val="003C1B66"/>
    <w:rsid w:val="003D4A47"/>
    <w:rsid w:val="003F24B1"/>
    <w:rsid w:val="00403F4A"/>
    <w:rsid w:val="004341A6"/>
    <w:rsid w:val="00435ACC"/>
    <w:rsid w:val="00445048"/>
    <w:rsid w:val="004C39C2"/>
    <w:rsid w:val="004F6275"/>
    <w:rsid w:val="00500EDB"/>
    <w:rsid w:val="00541D54"/>
    <w:rsid w:val="005522A5"/>
    <w:rsid w:val="00556B5B"/>
    <w:rsid w:val="0056481D"/>
    <w:rsid w:val="00584C13"/>
    <w:rsid w:val="00591097"/>
    <w:rsid w:val="005A7760"/>
    <w:rsid w:val="005A79AF"/>
    <w:rsid w:val="005D7910"/>
    <w:rsid w:val="005F2915"/>
    <w:rsid w:val="0064602B"/>
    <w:rsid w:val="00670DC9"/>
    <w:rsid w:val="00671E02"/>
    <w:rsid w:val="00696E18"/>
    <w:rsid w:val="006C0014"/>
    <w:rsid w:val="006C4A36"/>
    <w:rsid w:val="006D6011"/>
    <w:rsid w:val="006D7210"/>
    <w:rsid w:val="00732060"/>
    <w:rsid w:val="007540CC"/>
    <w:rsid w:val="0076599A"/>
    <w:rsid w:val="00781256"/>
    <w:rsid w:val="007C1B2F"/>
    <w:rsid w:val="007E2C7B"/>
    <w:rsid w:val="008236DB"/>
    <w:rsid w:val="00826699"/>
    <w:rsid w:val="008616DC"/>
    <w:rsid w:val="00882BE7"/>
    <w:rsid w:val="008A4A70"/>
    <w:rsid w:val="008C19F2"/>
    <w:rsid w:val="008D10FB"/>
    <w:rsid w:val="0091487C"/>
    <w:rsid w:val="00987BE0"/>
    <w:rsid w:val="009A0179"/>
    <w:rsid w:val="00A14423"/>
    <w:rsid w:val="00A16276"/>
    <w:rsid w:val="00A36C8B"/>
    <w:rsid w:val="00A37150"/>
    <w:rsid w:val="00A466EE"/>
    <w:rsid w:val="00A64FC6"/>
    <w:rsid w:val="00AB2BE5"/>
    <w:rsid w:val="00AD1418"/>
    <w:rsid w:val="00AD6955"/>
    <w:rsid w:val="00B010AF"/>
    <w:rsid w:val="00B118A1"/>
    <w:rsid w:val="00BC3392"/>
    <w:rsid w:val="00C036D1"/>
    <w:rsid w:val="00C235D2"/>
    <w:rsid w:val="00C2382B"/>
    <w:rsid w:val="00C45868"/>
    <w:rsid w:val="00C73210"/>
    <w:rsid w:val="00CB526C"/>
    <w:rsid w:val="00CC7283"/>
    <w:rsid w:val="00D563AE"/>
    <w:rsid w:val="00D65321"/>
    <w:rsid w:val="00D70546"/>
    <w:rsid w:val="00DA3FA6"/>
    <w:rsid w:val="00DB65E4"/>
    <w:rsid w:val="00E36822"/>
    <w:rsid w:val="00E45206"/>
    <w:rsid w:val="00E73FB4"/>
    <w:rsid w:val="00EA1FE1"/>
    <w:rsid w:val="00ED1183"/>
    <w:rsid w:val="00ED6A41"/>
    <w:rsid w:val="00EE570E"/>
    <w:rsid w:val="00F643C9"/>
    <w:rsid w:val="00F878D3"/>
    <w:rsid w:val="00F977BB"/>
    <w:rsid w:val="00FA626F"/>
    <w:rsid w:val="00FE5D67"/>
    <w:rsid w:val="00FE68C9"/>
    <w:rsid w:val="00FF0BE1"/>
    <w:rsid w:val="15E26A06"/>
    <w:rsid w:val="17766AEA"/>
    <w:rsid w:val="1A9EC782"/>
    <w:rsid w:val="1D80DE4E"/>
    <w:rsid w:val="2DD8D918"/>
    <w:rsid w:val="320A890C"/>
    <w:rsid w:val="4E1E5963"/>
    <w:rsid w:val="6091B158"/>
    <w:rsid w:val="67237FD3"/>
    <w:rsid w:val="76D69C2C"/>
    <w:rsid w:val="7762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A16276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AD1418"/>
    <w:pPr>
      <w:keepNext/>
      <w:tabs>
        <w:tab w:val="left" w:pos="426"/>
      </w:tabs>
      <w:spacing w:after="120" w:line="360" w:lineRule="auto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AD1418"/>
    <w:pPr>
      <w:keepNext/>
      <w:tabs>
        <w:tab w:val="left" w:pos="0"/>
      </w:tabs>
      <w:spacing w:before="240" w:after="12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AD1418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AD1418"/>
    <w:rPr>
      <w:rFonts w:ascii="Arial" w:eastAsia="Times New Roman" w:hAnsi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316877"/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table" w:customStyle="1" w:styleId="TableGrid1">
    <w:name w:val="Table Grid1"/>
    <w:basedOn w:val="Tabelanormal"/>
    <w:next w:val="Tabelacomgrade"/>
    <w:uiPriority w:val="39"/>
    <w:rsid w:val="00DA3FA6"/>
    <w:rPr>
      <w:rFonts w:ascii="Aptos" w:eastAsia="Aptos" w:hAnsi="Aptos"/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947af2-26f0-411d-a536-f4cbb904cdf6" xsi:nil="true"/>
    <lcf76f155ced4ddcb4097134ff3c332f xmlns="5b046cae-d1d8-432d-b4bb-58d09b59056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3F43C90795D34597BB9869193EBE29" ma:contentTypeVersion="14" ma:contentTypeDescription="Create a new document." ma:contentTypeScope="" ma:versionID="400ff126b4a0d4f8b56a1046816bbada">
  <xsd:schema xmlns:xsd="http://www.w3.org/2001/XMLSchema" xmlns:xs="http://www.w3.org/2001/XMLSchema" xmlns:p="http://schemas.microsoft.com/office/2006/metadata/properties" xmlns:ns2="5b046cae-d1d8-432d-b4bb-58d09b590569" xmlns:ns3="eb947af2-26f0-411d-a536-f4cbb904cdf6" targetNamespace="http://schemas.microsoft.com/office/2006/metadata/properties" ma:root="true" ma:fieldsID="270baf528fd9177e83687dd50db72210" ns2:_="" ns3:_="">
    <xsd:import namespace="5b046cae-d1d8-432d-b4bb-58d09b590569"/>
    <xsd:import namespace="eb947af2-26f0-411d-a536-f4cbb904c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46cae-d1d8-432d-b4bb-58d09b590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47af2-26f0-411d-a536-f4cbb904cdf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13bee62-8620-4ab6-95a3-31e8dce403ba}" ma:internalName="TaxCatchAll" ma:showField="CatchAllData" ma:web="eb947af2-26f0-411d-a536-f4cbb904c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48B837-D4FB-439E-AD4B-3196503E22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eb947af2-26f0-411d-a536-f4cbb904cdf6"/>
    <ds:schemaRef ds:uri="5b046cae-d1d8-432d-b4bb-58d09b590569"/>
  </ds:schemaRefs>
</ds:datastoreItem>
</file>

<file path=customXml/itemProps4.xml><?xml version="1.0" encoding="utf-8"?>
<ds:datastoreItem xmlns:ds="http://schemas.openxmlformats.org/officeDocument/2006/customXml" ds:itemID="{F45165B8-FD9B-4B79-A753-15FC5E79A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46cae-d1d8-432d-b4bb-58d09b590569"/>
    <ds:schemaRef ds:uri="eb947af2-26f0-411d-a536-f4cbb904c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77</TotalTime>
  <Pages>7</Pages>
  <Words>217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Luis Miguel</cp:lastModifiedBy>
  <cp:revision>50</cp:revision>
  <dcterms:created xsi:type="dcterms:W3CDTF">2019-06-10T17:57:00Z</dcterms:created>
  <dcterms:modified xsi:type="dcterms:W3CDTF">2025-10-10T02:18:00Z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0x010100073F43C90795D34597BB9869193EBE29</vt:lpwstr>
  </property>
  <property fmtid="{D5CDD505-2E9C-101B-9397-08002B2CF9AE}" pid="3" name="MediaServiceImageTags">
    <vt:lpwstr/>
  </property>
</Properties>
</file>